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814C" w14:textId="77777777" w:rsidR="00741514" w:rsidRDefault="00CD497C">
      <w:pPr>
        <w:pStyle w:val="Ttulo1"/>
        <w:jc w:val="center"/>
      </w:pPr>
      <w:r>
        <w:t>Preparación y planificación del tiempo para los exámenes</w:t>
      </w:r>
    </w:p>
    <w:p w14:paraId="2679814D" w14:textId="77777777" w:rsidR="00741514" w:rsidRDefault="00CD497C">
      <w:r>
        <w:t xml:space="preserve">Confeccionar el horario a partir de horas fijas (clases, comidas, otras actividades…) </w:t>
      </w:r>
    </w:p>
    <w:p w14:paraId="2679814E" w14:textId="77777777" w:rsidR="00741514" w:rsidRDefault="00CD497C">
      <w:pPr>
        <w:pStyle w:val="Prrafodelista"/>
        <w:numPr>
          <w:ilvl w:val="0"/>
          <w:numId w:val="1"/>
        </w:numPr>
      </w:pPr>
      <w:r>
        <w:t>Horas de desayuno: 8:00-9:00</w:t>
      </w:r>
    </w:p>
    <w:p w14:paraId="2679814F" w14:textId="77777777" w:rsidR="00741514" w:rsidRDefault="00CD497C">
      <w:pPr>
        <w:pStyle w:val="Prrafodelista"/>
        <w:numPr>
          <w:ilvl w:val="0"/>
          <w:numId w:val="1"/>
        </w:numPr>
      </w:pPr>
      <w:r>
        <w:t>Horas de almuerzo: 13:00-14:00</w:t>
      </w:r>
    </w:p>
    <w:p w14:paraId="26798150" w14:textId="77777777" w:rsidR="00741514" w:rsidRDefault="00CD497C">
      <w:pPr>
        <w:pStyle w:val="Prrafodelista"/>
        <w:numPr>
          <w:ilvl w:val="0"/>
          <w:numId w:val="1"/>
        </w:numPr>
      </w:pPr>
      <w:r>
        <w:t>Horas de cena: 21:00-22:00</w:t>
      </w:r>
    </w:p>
    <w:p w14:paraId="26798151" w14:textId="77777777" w:rsidR="00741514" w:rsidRDefault="00CD497C">
      <w:r>
        <w:t xml:space="preserve">Marcar las actividades fijas que haces todos los días: </w:t>
      </w:r>
    </w:p>
    <w:p w14:paraId="26798152" w14:textId="77777777" w:rsidR="00741514" w:rsidRDefault="00CD497C">
      <w:pPr>
        <w:pStyle w:val="Prrafodelista"/>
        <w:numPr>
          <w:ilvl w:val="0"/>
          <w:numId w:val="1"/>
        </w:numPr>
      </w:pPr>
      <w:r>
        <w:t>Correr: 20:00-21:00</w:t>
      </w:r>
    </w:p>
    <w:p w14:paraId="26798153" w14:textId="77777777" w:rsidR="00741514" w:rsidRDefault="00CD497C">
      <w:pPr>
        <w:pStyle w:val="Prrafodelista"/>
        <w:numPr>
          <w:ilvl w:val="0"/>
          <w:numId w:val="1"/>
        </w:numPr>
      </w:pPr>
      <w:r>
        <w:t>Clases de Inglés: 20:00</w:t>
      </w:r>
    </w:p>
    <w:p w14:paraId="26798154" w14:textId="77777777" w:rsidR="00741514" w:rsidRDefault="00CD497C">
      <w:r>
        <w:t>Horas de Estudio:</w:t>
      </w:r>
    </w:p>
    <w:p w14:paraId="26798155" w14:textId="77777777" w:rsidR="00741514" w:rsidRDefault="00CD497C">
      <w:pPr>
        <w:pStyle w:val="Prrafodelista"/>
        <w:numPr>
          <w:ilvl w:val="0"/>
          <w:numId w:val="1"/>
        </w:numPr>
      </w:pPr>
      <w:r>
        <w:t xml:space="preserve">9:00-13:00 – 22 horas x 3 = 66h /  </w:t>
      </w:r>
    </w:p>
    <w:p w14:paraId="26798156" w14:textId="77777777" w:rsidR="00741514" w:rsidRDefault="00CD497C">
      <w:pPr>
        <w:pStyle w:val="Prrafodelista"/>
        <w:numPr>
          <w:ilvl w:val="0"/>
          <w:numId w:val="1"/>
        </w:numPr>
      </w:pPr>
      <w:r>
        <w:t xml:space="preserve">15:30-21:00 - </w:t>
      </w:r>
    </w:p>
    <w:p w14:paraId="26798157" w14:textId="77777777" w:rsidR="00741514" w:rsidRDefault="00741514">
      <w:pPr>
        <w:pStyle w:val="Prrafodelista"/>
        <w:numPr>
          <w:ilvl w:val="0"/>
          <w:numId w:val="1"/>
        </w:numPr>
      </w:pPr>
    </w:p>
    <w:p w14:paraId="26798158" w14:textId="77777777" w:rsidR="00741514" w:rsidRDefault="00741514"/>
    <w:sectPr w:rsidR="00741514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731B0" w14:textId="77777777" w:rsidR="00CD497C" w:rsidRDefault="00CD497C">
      <w:pPr>
        <w:spacing w:after="0" w:line="240" w:lineRule="auto"/>
      </w:pPr>
      <w:r>
        <w:separator/>
      </w:r>
    </w:p>
  </w:endnote>
  <w:endnote w:type="continuationSeparator" w:id="0">
    <w:p w14:paraId="2573C679" w14:textId="77777777" w:rsidR="00CD497C" w:rsidRDefault="00CD4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690E1" w14:textId="77777777" w:rsidR="00CD497C" w:rsidRDefault="00CD497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FB3F363" w14:textId="77777777" w:rsidR="00CD497C" w:rsidRDefault="00CD4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880"/>
    <w:multiLevelType w:val="multilevel"/>
    <w:tmpl w:val="D2A21640"/>
    <w:lvl w:ilvl="0">
      <w:numFmt w:val="bullet"/>
      <w:lvlText w:val="-"/>
      <w:lvlJc w:val="left"/>
      <w:pPr>
        <w:ind w:left="1068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num w:numId="1" w16cid:durableId="183240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41514"/>
    <w:rsid w:val="006E7B00"/>
    <w:rsid w:val="00741514"/>
    <w:rsid w:val="00921144"/>
    <w:rsid w:val="00CD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814C"/>
  <w15:docId w15:val="{1654CACA-E14A-46B3-99FA-7C141A7C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s-E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Lorenzo Sanchez</dc:creator>
  <dc:description/>
  <cp:lastModifiedBy>Samuel Lorenzo Sanchez</cp:lastModifiedBy>
  <cp:revision>2</cp:revision>
  <dcterms:created xsi:type="dcterms:W3CDTF">2026-07-16T09:37:00Z</dcterms:created>
  <dcterms:modified xsi:type="dcterms:W3CDTF">2026-07-16T09:37:00Z</dcterms:modified>
</cp:coreProperties>
</file>